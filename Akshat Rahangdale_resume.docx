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2B7C49FC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55E571DD" w14:textId="39474E2E" w:rsidR="001B2ABD" w:rsidRDefault="00BC2FB5" w:rsidP="00BC2FB5">
            <w:pPr>
              <w:tabs>
                <w:tab w:val="left" w:pos="990"/>
              </w:tabs>
            </w:pPr>
            <w:r>
              <w:rPr>
                <w:noProof/>
              </w:rPr>
              <w:drawing>
                <wp:inline distT="0" distB="0" distL="0" distR="0" wp14:anchorId="4F732033" wp14:editId="57E75839">
                  <wp:extent cx="2035810" cy="1890917"/>
                  <wp:effectExtent l="76200" t="76200" r="78740" b="967105"/>
                  <wp:docPr id="18867341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80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177" cy="1925625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rgbClr val="333333"/>
                            </a:solidFill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5E4E0CC4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734CA11A" w14:textId="6971DBBB" w:rsidR="001B2ABD" w:rsidRPr="0084246A" w:rsidRDefault="0084246A" w:rsidP="001B2ABD">
            <w:pPr>
              <w:pStyle w:val="Title"/>
              <w:rPr>
                <w:sz w:val="90"/>
                <w:szCs w:val="90"/>
              </w:rPr>
            </w:pPr>
            <w:r w:rsidRPr="0084246A">
              <w:rPr>
                <w:sz w:val="90"/>
                <w:szCs w:val="90"/>
              </w:rPr>
              <w:t>Akshat Rahangdale</w:t>
            </w:r>
          </w:p>
          <w:p w14:paraId="5DCD63D8" w14:textId="37FD8961" w:rsidR="001B2ABD" w:rsidRDefault="001B2ABD" w:rsidP="001B2ABD">
            <w:pPr>
              <w:pStyle w:val="Subtitle"/>
            </w:pPr>
          </w:p>
        </w:tc>
      </w:tr>
      <w:tr w:rsidR="001B2ABD" w14:paraId="5F58C311" w14:textId="77777777" w:rsidTr="001B2ABD">
        <w:tc>
          <w:tcPr>
            <w:tcW w:w="3600" w:type="dxa"/>
          </w:tcPr>
          <w:sdt>
            <w:sdtPr>
              <w:id w:val="-1711873194"/>
              <w:placeholder>
                <w:docPart w:val="FD169E335E36419D81D3383D2C1F6993"/>
              </w:placeholder>
              <w:temporary/>
              <w:showingPlcHdr/>
              <w15:appearance w15:val="hidden"/>
            </w:sdtPr>
            <w:sdtContent>
              <w:p w14:paraId="5A2F0D54" w14:textId="77777777" w:rsidR="001B2ABD" w:rsidRDefault="00036450" w:rsidP="00036450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48CB368E" w14:textId="4134476B" w:rsidR="00036450" w:rsidRDefault="00BC2FB5" w:rsidP="00BC2FB5">
            <w:r w:rsidRPr="00BC2FB5">
              <w:t>Enthusiastic and quick-learning graduate with a solid foundation in technical and analytical skills. Eager to apply knowledge, contribute to team goals, and grow through real-world experience.</w:t>
            </w:r>
          </w:p>
          <w:p w14:paraId="36F8CFE9" w14:textId="77777777" w:rsidR="00036450" w:rsidRDefault="00036450" w:rsidP="00036450"/>
          <w:sdt>
            <w:sdtPr>
              <w:id w:val="-1954003311"/>
              <w:placeholder>
                <w:docPart w:val="31BF32466E014DB49BDDC308779ACD2A"/>
              </w:placeholder>
              <w:temporary/>
              <w:showingPlcHdr/>
              <w15:appearance w15:val="hidden"/>
            </w:sdtPr>
            <w:sdtContent>
              <w:p w14:paraId="024CEDD2" w14:textId="77777777" w:rsidR="00036450" w:rsidRPr="00CB0055" w:rsidRDefault="00CB0055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48D611609CC04708923E1266CAD9C9D0"/>
              </w:placeholder>
              <w:temporary/>
              <w:showingPlcHdr/>
              <w15:appearance w15:val="hidden"/>
            </w:sdtPr>
            <w:sdtContent>
              <w:p w14:paraId="5C4C5266" w14:textId="77777777" w:rsidR="004D3011" w:rsidRDefault="004D3011" w:rsidP="004D3011">
                <w:r w:rsidRPr="004D3011">
                  <w:t>PHONE:</w:t>
                </w:r>
              </w:p>
            </w:sdtContent>
          </w:sdt>
          <w:p w14:paraId="77020D56" w14:textId="0650381E" w:rsidR="004D3011" w:rsidRDefault="0084246A" w:rsidP="004D3011">
            <w:r>
              <w:t>62617-99795</w:t>
            </w:r>
          </w:p>
          <w:p w14:paraId="24C69DDF" w14:textId="77777777" w:rsidR="004D3011" w:rsidRPr="004D3011" w:rsidRDefault="004D3011" w:rsidP="004D3011"/>
          <w:p w14:paraId="72A330C7" w14:textId="7DB00873" w:rsidR="004D3011" w:rsidRDefault="0084246A" w:rsidP="004D3011">
            <w:r>
              <w:t>LinkedIn:</w:t>
            </w:r>
          </w:p>
          <w:p w14:paraId="7993280B" w14:textId="77ACBA10" w:rsidR="004D3011" w:rsidRDefault="0084246A" w:rsidP="004D3011">
            <w:r w:rsidRPr="0084246A">
              <w:t>www.linkedin.com/in/</w:t>
            </w:r>
            <w:r>
              <w:t xml:space="preserve"> </w:t>
            </w:r>
            <w:r w:rsidRPr="0084246A">
              <w:t>akshat-rahangdale-651186383</w:t>
            </w:r>
          </w:p>
          <w:p w14:paraId="1D74219D" w14:textId="77777777" w:rsidR="004D3011" w:rsidRDefault="004D3011" w:rsidP="004D3011"/>
          <w:sdt>
            <w:sdtPr>
              <w:id w:val="-240260293"/>
              <w:placeholder>
                <w:docPart w:val="9823BF2880E94CFD93F2C516D57FE424"/>
              </w:placeholder>
              <w:temporary/>
              <w:showingPlcHdr/>
              <w15:appearance w15:val="hidden"/>
            </w:sdtPr>
            <w:sdtContent>
              <w:p w14:paraId="0B3A4201" w14:textId="77777777" w:rsidR="004D3011" w:rsidRDefault="004D3011" w:rsidP="004D3011">
                <w:r w:rsidRPr="004D3011">
                  <w:t>EMAIL:</w:t>
                </w:r>
              </w:p>
            </w:sdtContent>
          </w:sdt>
          <w:p w14:paraId="5502DC28" w14:textId="57C38B09" w:rsidR="00036450" w:rsidRPr="00E4381A" w:rsidRDefault="0084246A" w:rsidP="004D3011">
            <w:pPr>
              <w:rPr>
                <w:rStyle w:val="Hyperlink"/>
              </w:rPr>
            </w:pPr>
            <w:r>
              <w:t>Akshatrahangdale31@gmail.com</w:t>
            </w:r>
          </w:p>
          <w:sdt>
            <w:sdtPr>
              <w:id w:val="-1444214663"/>
              <w:placeholder>
                <w:docPart w:val="4BF4BB2296B942B0AF196E2F3C0C0E44"/>
              </w:placeholder>
              <w:temporary/>
              <w:showingPlcHdr/>
              <w15:appearance w15:val="hidden"/>
            </w:sdtPr>
            <w:sdtContent>
              <w:p w14:paraId="69C4C26B" w14:textId="77777777" w:rsidR="004D3011" w:rsidRPr="00CB0055" w:rsidRDefault="00CB0055" w:rsidP="00CB0055">
                <w:pPr>
                  <w:pStyle w:val="Heading3"/>
                </w:pPr>
                <w:r w:rsidRPr="00CB0055">
                  <w:t>Hobbies</w:t>
                </w:r>
              </w:p>
            </w:sdtContent>
          </w:sdt>
          <w:sdt>
            <w:sdtPr>
              <w:id w:val="1444813694"/>
              <w:placeholder>
                <w:docPart w:val="169BB1E629274A7CAC096E7941F2A0FD"/>
              </w:placeholder>
              <w:temporary/>
              <w:showingPlcHdr/>
              <w15:appearance w15:val="hidden"/>
            </w:sdtPr>
            <w:sdtContent>
              <w:p w14:paraId="3C63858C" w14:textId="77777777" w:rsidR="004D3011" w:rsidRDefault="004D3011" w:rsidP="004D3011">
                <w:r w:rsidRPr="004D3011">
                  <w:t>Hobby #1</w:t>
                </w:r>
              </w:p>
            </w:sdtContent>
          </w:sdt>
          <w:sdt>
            <w:sdtPr>
              <w:id w:val="127826779"/>
              <w:placeholder>
                <w:docPart w:val="4340502A16574D8C96FE0E3EF1FDA406"/>
              </w:placeholder>
              <w:temporary/>
              <w:showingPlcHdr/>
              <w15:appearance w15:val="hidden"/>
            </w:sdtPr>
            <w:sdtContent>
              <w:p w14:paraId="51071D4E" w14:textId="77777777" w:rsidR="004D3011" w:rsidRDefault="004D3011" w:rsidP="004D3011">
                <w:r w:rsidRPr="004D3011">
                  <w:t>Hobby #2</w:t>
                </w:r>
              </w:p>
            </w:sdtContent>
          </w:sdt>
          <w:sdt>
            <w:sdtPr>
              <w:id w:val="-1460640448"/>
              <w:placeholder>
                <w:docPart w:val="AD91775B5427435AAB90FB489FCDFDD6"/>
              </w:placeholder>
              <w:temporary/>
              <w:showingPlcHdr/>
              <w15:appearance w15:val="hidden"/>
            </w:sdtPr>
            <w:sdtContent>
              <w:p w14:paraId="18FC2430" w14:textId="77777777" w:rsidR="004D3011" w:rsidRDefault="004D3011" w:rsidP="004D3011">
                <w:r w:rsidRPr="004D3011">
                  <w:t>Hobby #3</w:t>
                </w:r>
              </w:p>
            </w:sdtContent>
          </w:sdt>
          <w:sdt>
            <w:sdtPr>
              <w:id w:val="-1376452077"/>
              <w:placeholder>
                <w:docPart w:val="296E712F411C44A4A97A23F6285B6460"/>
              </w:placeholder>
              <w:temporary/>
              <w:showingPlcHdr/>
              <w15:appearance w15:val="hidden"/>
            </w:sdtPr>
            <w:sdtContent>
              <w:p w14:paraId="1C04F9AA" w14:textId="77777777" w:rsidR="004D3011" w:rsidRPr="004D3011" w:rsidRDefault="004D3011" w:rsidP="004D3011">
                <w:r w:rsidRPr="004D3011">
                  <w:t>Hobby #4</w:t>
                </w:r>
              </w:p>
            </w:sdtContent>
          </w:sdt>
        </w:tc>
        <w:tc>
          <w:tcPr>
            <w:tcW w:w="720" w:type="dxa"/>
          </w:tcPr>
          <w:p w14:paraId="05EAB964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4F44A7CBE65A40CEBBA5097AC8424E0A"/>
              </w:placeholder>
              <w:temporary/>
              <w:showingPlcHdr/>
              <w15:appearance w15:val="hidden"/>
            </w:sdtPr>
            <w:sdtContent>
              <w:p w14:paraId="18D6E182" w14:textId="77777777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06960A34" w14:textId="20250CE1" w:rsidR="00036450" w:rsidRPr="00036450" w:rsidRDefault="0084246A" w:rsidP="00B359E4">
            <w:pPr>
              <w:pStyle w:val="Heading4"/>
            </w:pPr>
            <w:r>
              <w:t>[Shivansh International School]</w:t>
            </w:r>
          </w:p>
          <w:p w14:paraId="4512156D" w14:textId="5A5AE8A6" w:rsidR="00036450" w:rsidRPr="00B359E4" w:rsidRDefault="0084246A" w:rsidP="00B359E4">
            <w:pPr>
              <w:pStyle w:val="Date"/>
            </w:pPr>
            <w:r>
              <w:t>[2023-25]</w:t>
            </w:r>
          </w:p>
          <w:p w14:paraId="61CCDAB3" w14:textId="2CCBD341" w:rsidR="004D3011" w:rsidRDefault="0084246A" w:rsidP="00036450">
            <w:r>
              <w:t>[I have got 82% in my 10</w:t>
            </w:r>
            <w:r w:rsidRPr="0084246A">
              <w:rPr>
                <w:vertAlign w:val="superscript"/>
              </w:rPr>
              <w:t>th</w:t>
            </w:r>
            <w:r>
              <w:t xml:space="preserve"> standards and 66% in my 12</w:t>
            </w:r>
            <w:r w:rsidRPr="0084246A">
              <w:rPr>
                <w:vertAlign w:val="superscript"/>
              </w:rPr>
              <w:t>th</w:t>
            </w:r>
            <w:r>
              <w:t xml:space="preserve"> standards]</w:t>
            </w:r>
          </w:p>
          <w:p w14:paraId="0AEEF8A5" w14:textId="77777777" w:rsidR="00036450" w:rsidRDefault="00036450" w:rsidP="00036450"/>
          <w:p w14:paraId="0CC58FD6" w14:textId="45F1A334" w:rsidR="00036450" w:rsidRPr="00B359E4" w:rsidRDefault="0084246A" w:rsidP="00B359E4">
            <w:pPr>
              <w:pStyle w:val="Heading4"/>
            </w:pPr>
            <w:r>
              <w:t>[Rungta International Skill University]</w:t>
            </w:r>
          </w:p>
          <w:p w14:paraId="122BB992" w14:textId="0BD7E2A0" w:rsidR="00036450" w:rsidRPr="00B359E4" w:rsidRDefault="0084246A" w:rsidP="00B359E4">
            <w:pPr>
              <w:pStyle w:val="Date"/>
            </w:pPr>
            <w:r>
              <w:t>[2025]</w:t>
            </w:r>
            <w:r w:rsidR="00036450" w:rsidRPr="00B359E4">
              <w:t xml:space="preserve"> </w:t>
            </w:r>
            <w:r>
              <w:t>–</w:t>
            </w:r>
            <w:r w:rsidR="00036450" w:rsidRPr="00B359E4">
              <w:t xml:space="preserve"> </w:t>
            </w:r>
            <w:r>
              <w:t>[2029]</w:t>
            </w:r>
          </w:p>
          <w:p w14:paraId="327ACBB0" w14:textId="094FA675" w:rsidR="00036450" w:rsidRDefault="0084246A" w:rsidP="00036450">
            <w:r>
              <w:t>Currently in my 1</w:t>
            </w:r>
            <w:r w:rsidRPr="0084246A">
              <w:rPr>
                <w:vertAlign w:val="superscript"/>
              </w:rPr>
              <w:t>st</w:t>
            </w:r>
            <w:r>
              <w:t xml:space="preserve"> semester of Computer Science E</w:t>
            </w:r>
            <w:r w:rsidRPr="0084246A">
              <w:t>ngineer</w:t>
            </w:r>
            <w:r>
              <w:t>]</w:t>
            </w:r>
          </w:p>
          <w:p w14:paraId="4ADDEBFC" w14:textId="77777777" w:rsidR="004D3011" w:rsidRDefault="004D3011" w:rsidP="00036450"/>
          <w:sdt>
            <w:sdtPr>
              <w:id w:val="1669594239"/>
              <w:placeholder>
                <w:docPart w:val="CE601F06164C42F2AD79AED0118B042B"/>
              </w:placeholder>
              <w:temporary/>
              <w:showingPlcHdr/>
              <w15:appearance w15:val="hidden"/>
            </w:sdtPr>
            <w:sdtContent>
              <w:p w14:paraId="3EB30FF1" w14:textId="77777777" w:rsidR="00036450" w:rsidRDefault="00180329" w:rsidP="00036450">
                <w:pPr>
                  <w:pStyle w:val="Heading2"/>
                </w:pPr>
                <w:r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p>
            </w:sdtContent>
          </w:sdt>
          <w:p w14:paraId="767771E1" w14:textId="77777777" w:rsidR="00036450" w:rsidRPr="004D3011" w:rsidRDefault="00112054" w:rsidP="004D3011">
            <w:pPr>
              <w:rPr>
                <w:color w:val="FFFFFF" w:themeColor="background1"/>
              </w:rPr>
            </w:pPr>
            <w:r w:rsidRPr="00B90CEF">
              <w:rPr>
                <w:noProof/>
                <w:color w:val="000000" w:themeColor="text1"/>
              </w:rPr>
              <w:drawing>
                <wp:inline distT="0" distB="0" distL="0" distR="0" wp14:anchorId="3E936660" wp14:editId="2777BE08">
                  <wp:extent cx="3756660" cy="1257300"/>
                  <wp:effectExtent l="0" t="0" r="15240" b="0"/>
                  <wp:docPr id="12" name="Chart 12" descr="skills chart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</wp:inline>
              </w:drawing>
            </w:r>
          </w:p>
        </w:tc>
      </w:tr>
    </w:tbl>
    <w:p w14:paraId="6B40469A" w14:textId="77777777" w:rsidR="00000000" w:rsidRDefault="00000000" w:rsidP="000C45FF">
      <w:pPr>
        <w:tabs>
          <w:tab w:val="left" w:pos="990"/>
        </w:tabs>
      </w:pPr>
    </w:p>
    <w:sectPr w:rsidR="0043117B" w:rsidSect="000C45FF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3B2BA" w14:textId="77777777" w:rsidR="00823993" w:rsidRDefault="00823993" w:rsidP="000C45FF">
      <w:r>
        <w:separator/>
      </w:r>
    </w:p>
  </w:endnote>
  <w:endnote w:type="continuationSeparator" w:id="0">
    <w:p w14:paraId="46CA3A36" w14:textId="77777777" w:rsidR="00823993" w:rsidRDefault="00823993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D7C41" w14:textId="77777777" w:rsidR="00823993" w:rsidRDefault="00823993" w:rsidP="000C45FF">
      <w:r>
        <w:separator/>
      </w:r>
    </w:p>
  </w:footnote>
  <w:footnote w:type="continuationSeparator" w:id="0">
    <w:p w14:paraId="58ABD27F" w14:textId="77777777" w:rsidR="00823993" w:rsidRDefault="00823993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199CB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A7780A6" wp14:editId="658F398B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46A"/>
    <w:rsid w:val="00036450"/>
    <w:rsid w:val="00094499"/>
    <w:rsid w:val="000C45FF"/>
    <w:rsid w:val="000E3FD1"/>
    <w:rsid w:val="00112054"/>
    <w:rsid w:val="001317D8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7121F"/>
    <w:rsid w:val="003910D8"/>
    <w:rsid w:val="003A6B7D"/>
    <w:rsid w:val="003B06CA"/>
    <w:rsid w:val="004071FC"/>
    <w:rsid w:val="00445947"/>
    <w:rsid w:val="004813B3"/>
    <w:rsid w:val="00496591"/>
    <w:rsid w:val="004C63E4"/>
    <w:rsid w:val="004D3011"/>
    <w:rsid w:val="005262AC"/>
    <w:rsid w:val="005E39D5"/>
    <w:rsid w:val="00600670"/>
    <w:rsid w:val="0062123A"/>
    <w:rsid w:val="00646E75"/>
    <w:rsid w:val="006771D0"/>
    <w:rsid w:val="00715FCB"/>
    <w:rsid w:val="00743101"/>
    <w:rsid w:val="00764C9F"/>
    <w:rsid w:val="007775E1"/>
    <w:rsid w:val="007867A0"/>
    <w:rsid w:val="007927F5"/>
    <w:rsid w:val="007D0695"/>
    <w:rsid w:val="00802CA0"/>
    <w:rsid w:val="00823993"/>
    <w:rsid w:val="0084246A"/>
    <w:rsid w:val="009260CD"/>
    <w:rsid w:val="00940A66"/>
    <w:rsid w:val="00952C25"/>
    <w:rsid w:val="00A2118D"/>
    <w:rsid w:val="00AD0A50"/>
    <w:rsid w:val="00AD76E2"/>
    <w:rsid w:val="00B20152"/>
    <w:rsid w:val="00B359E4"/>
    <w:rsid w:val="00B57D98"/>
    <w:rsid w:val="00B70850"/>
    <w:rsid w:val="00BC2FB5"/>
    <w:rsid w:val="00C066B6"/>
    <w:rsid w:val="00C37BA1"/>
    <w:rsid w:val="00C4674C"/>
    <w:rsid w:val="00C506CF"/>
    <w:rsid w:val="00C72BED"/>
    <w:rsid w:val="00C9578B"/>
    <w:rsid w:val="00CB0055"/>
    <w:rsid w:val="00D2522B"/>
    <w:rsid w:val="00D422DE"/>
    <w:rsid w:val="00D5459D"/>
    <w:rsid w:val="00DA1F4D"/>
    <w:rsid w:val="00DD172A"/>
    <w:rsid w:val="00E25A26"/>
    <w:rsid w:val="00E4381A"/>
    <w:rsid w:val="00E55D74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9E35CC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chart" Target="charts/chart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kshat\AppData\Roaming\Microsoft\Templates\Bold%20modern%20resume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noFill/>
            <a:ln w="9525" cap="flat" cmpd="sng" algn="ctr">
              <a:solidFill>
                <a:schemeClr val="accent2"/>
              </a:solidFill>
              <a:miter lim="800000"/>
            </a:ln>
            <a:effectLst>
              <a:glow rad="63500">
                <a:schemeClr val="accent2">
                  <a:satMod val="175000"/>
                  <a:alpha val="25000"/>
                </a:schemeClr>
              </a:glo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CSS</c:v>
                </c:pt>
                <c:pt idx="2">
                  <c:v>JavaScript</c:v>
                </c:pt>
                <c:pt idx="3">
                  <c:v>HTML</c:v>
                </c:pt>
                <c:pt idx="4">
                  <c:v>C programming 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0.5</c:v>
                </c:pt>
                <c:pt idx="2">
                  <c:v>0.25</c:v>
                </c:pt>
                <c:pt idx="3">
                  <c:v>0.75</c:v>
                </c:pt>
                <c:pt idx="4">
                  <c:v>0.35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overlap val="-5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0">
                    <a:schemeClr val="dk1">
                      <a:lumMod val="65000"/>
                      <a:lumOff val="35000"/>
                    </a:schemeClr>
                  </a:gs>
                  <a:gs pos="100000">
                    <a:schemeClr val="dk1">
                      <a:lumMod val="75000"/>
                      <a:lumOff val="25000"/>
                    </a:schemeClr>
                  </a:gs>
                </a:gsLst>
                <a:lin ang="108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0"/>
        <c:axPos val="b"/>
        <c:majorGridlines>
          <c:spPr>
            <a:ln w="9525" cap="flat" cmpd="sng" algn="ctr">
              <a:gradFill>
                <a:gsLst>
                  <a:gs pos="0">
                    <a:schemeClr val="dk1">
                      <a:lumMod val="65000"/>
                      <a:lumOff val="35000"/>
                    </a:schemeClr>
                  </a:gs>
                  <a:gs pos="100000">
                    <a:schemeClr val="dk1">
                      <a:lumMod val="75000"/>
                      <a:lumOff val="25000"/>
                    </a:schemeClr>
                  </a:gs>
                </a:gsLst>
                <a:lin ang="10800000" scaled="0"/>
              </a:gradFill>
              <a:round/>
            </a:ln>
            <a:effectLst/>
          </c:spPr>
        </c:majorGridlines>
        <c:numFmt formatCode="0.0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9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dk1">
                <a:lumMod val="65000"/>
                <a:lumOff val="35000"/>
              </a:schemeClr>
            </a:gs>
            <a:gs pos="100000">
              <a:schemeClr val="dk1">
                <a:lumMod val="75000"/>
                <a:lumOff val="25000"/>
              </a:schemeClr>
            </a:gs>
          </a:gsLst>
          <a:lin ang="10800000" scaled="0"/>
        </a:gradFill>
        <a:round/>
      </a:ln>
      <a:effectLst/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169E335E36419D81D3383D2C1F6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B794D-FD40-40BC-B210-9AD1C5F45F51}"/>
      </w:docPartPr>
      <w:docPartBody>
        <w:p w:rsidR="00000000" w:rsidRDefault="00000000">
          <w:pPr>
            <w:pStyle w:val="FD169E335E36419D81D3383D2C1F6993"/>
          </w:pPr>
          <w:r w:rsidRPr="00D5459D">
            <w:t>Profile</w:t>
          </w:r>
        </w:p>
      </w:docPartBody>
    </w:docPart>
    <w:docPart>
      <w:docPartPr>
        <w:name w:val="31BF32466E014DB49BDDC308779ACD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268BF-43B0-47AE-88B0-2C618B91D6F4}"/>
      </w:docPartPr>
      <w:docPartBody>
        <w:p w:rsidR="00000000" w:rsidRDefault="00000000">
          <w:pPr>
            <w:pStyle w:val="31BF32466E014DB49BDDC308779ACD2A"/>
          </w:pPr>
          <w:r w:rsidRPr="00CB0055">
            <w:t>Contact</w:t>
          </w:r>
        </w:p>
      </w:docPartBody>
    </w:docPart>
    <w:docPart>
      <w:docPartPr>
        <w:name w:val="48D611609CC04708923E1266CAD9C9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510C5-DA48-4D13-ABF5-A9D697142818}"/>
      </w:docPartPr>
      <w:docPartBody>
        <w:p w:rsidR="00000000" w:rsidRDefault="00000000">
          <w:pPr>
            <w:pStyle w:val="48D611609CC04708923E1266CAD9C9D0"/>
          </w:pPr>
          <w:r w:rsidRPr="004D3011">
            <w:t>PHONE:</w:t>
          </w:r>
        </w:p>
      </w:docPartBody>
    </w:docPart>
    <w:docPart>
      <w:docPartPr>
        <w:name w:val="9823BF2880E94CFD93F2C516D57FE4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8D11D-DF71-4C6B-99BE-47DFB8EC5FB3}"/>
      </w:docPartPr>
      <w:docPartBody>
        <w:p w:rsidR="00000000" w:rsidRDefault="00000000">
          <w:pPr>
            <w:pStyle w:val="9823BF2880E94CFD93F2C516D57FE424"/>
          </w:pPr>
          <w:r w:rsidRPr="004D3011">
            <w:t>EMAIL:</w:t>
          </w:r>
        </w:p>
      </w:docPartBody>
    </w:docPart>
    <w:docPart>
      <w:docPartPr>
        <w:name w:val="4BF4BB2296B942B0AF196E2F3C0C0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BA3B5A-A992-4225-BB0F-E99CA43EC343}"/>
      </w:docPartPr>
      <w:docPartBody>
        <w:p w:rsidR="00000000" w:rsidRDefault="00000000">
          <w:pPr>
            <w:pStyle w:val="4BF4BB2296B942B0AF196E2F3C0C0E44"/>
          </w:pPr>
          <w:r w:rsidRPr="00CB0055">
            <w:t>Hobbies</w:t>
          </w:r>
        </w:p>
      </w:docPartBody>
    </w:docPart>
    <w:docPart>
      <w:docPartPr>
        <w:name w:val="169BB1E629274A7CAC096E7941F2A0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F7FBC8-6621-4733-8BE6-003677FF8433}"/>
      </w:docPartPr>
      <w:docPartBody>
        <w:p w:rsidR="00000000" w:rsidRDefault="00000000">
          <w:pPr>
            <w:pStyle w:val="169BB1E629274A7CAC096E7941F2A0FD"/>
          </w:pPr>
          <w:r w:rsidRPr="004D3011">
            <w:t>Hobby #1</w:t>
          </w:r>
        </w:p>
      </w:docPartBody>
    </w:docPart>
    <w:docPart>
      <w:docPartPr>
        <w:name w:val="4340502A16574D8C96FE0E3EF1FDA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D83529-31BB-4050-BBA3-4AF996965286}"/>
      </w:docPartPr>
      <w:docPartBody>
        <w:p w:rsidR="00000000" w:rsidRDefault="00000000">
          <w:pPr>
            <w:pStyle w:val="4340502A16574D8C96FE0E3EF1FDA406"/>
          </w:pPr>
          <w:r w:rsidRPr="004D3011">
            <w:t>Hobby #2</w:t>
          </w:r>
        </w:p>
      </w:docPartBody>
    </w:docPart>
    <w:docPart>
      <w:docPartPr>
        <w:name w:val="AD91775B5427435AAB90FB489FCDFD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65961F-89EA-4FBF-83C8-1E3C529BEAAF}"/>
      </w:docPartPr>
      <w:docPartBody>
        <w:p w:rsidR="00000000" w:rsidRDefault="00000000">
          <w:pPr>
            <w:pStyle w:val="AD91775B5427435AAB90FB489FCDFDD6"/>
          </w:pPr>
          <w:r w:rsidRPr="004D3011">
            <w:t>Hobby #3</w:t>
          </w:r>
        </w:p>
      </w:docPartBody>
    </w:docPart>
    <w:docPart>
      <w:docPartPr>
        <w:name w:val="296E712F411C44A4A97A23F6285B64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9FE33-505B-44C8-BF9E-B36E935BEC50}"/>
      </w:docPartPr>
      <w:docPartBody>
        <w:p w:rsidR="00000000" w:rsidRDefault="00000000">
          <w:pPr>
            <w:pStyle w:val="296E712F411C44A4A97A23F6285B6460"/>
          </w:pPr>
          <w:r w:rsidRPr="004D3011">
            <w:t>Hobby #4</w:t>
          </w:r>
        </w:p>
      </w:docPartBody>
    </w:docPart>
    <w:docPart>
      <w:docPartPr>
        <w:name w:val="4F44A7CBE65A40CEBBA5097AC8424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A7E817-B7C0-4837-B6D3-D23A25724962}"/>
      </w:docPartPr>
      <w:docPartBody>
        <w:p w:rsidR="00000000" w:rsidRDefault="00000000">
          <w:pPr>
            <w:pStyle w:val="4F44A7CBE65A40CEBBA5097AC8424E0A"/>
          </w:pPr>
          <w:r w:rsidRPr="00036450">
            <w:t>EDUCATION</w:t>
          </w:r>
        </w:p>
      </w:docPartBody>
    </w:docPart>
    <w:docPart>
      <w:docPartPr>
        <w:name w:val="CE601F06164C42F2AD79AED0118B04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6485B1-B831-4C61-BC38-2869677869AE}"/>
      </w:docPartPr>
      <w:docPartBody>
        <w:p w:rsidR="00000000" w:rsidRDefault="00000000">
          <w:pPr>
            <w:pStyle w:val="CE601F06164C42F2AD79AED0118B042B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E29"/>
    <w:rsid w:val="00223E29"/>
    <w:rsid w:val="007D0695"/>
    <w:rsid w:val="0083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16EB474D30B4C37A9A991AC58DF9924">
    <w:name w:val="416EB474D30B4C37A9A991AC58DF9924"/>
  </w:style>
  <w:style w:type="paragraph" w:customStyle="1" w:styleId="96879031D93A4F009A588D64CCF51071">
    <w:name w:val="96879031D93A4F009A588D64CCF51071"/>
  </w:style>
  <w:style w:type="paragraph" w:customStyle="1" w:styleId="FD169E335E36419D81D3383D2C1F6993">
    <w:name w:val="FD169E335E36419D81D3383D2C1F6993"/>
  </w:style>
  <w:style w:type="paragraph" w:customStyle="1" w:styleId="E2C3F243334F45CEB36038034FDBCE6C">
    <w:name w:val="E2C3F243334F45CEB36038034FDBCE6C"/>
  </w:style>
  <w:style w:type="paragraph" w:customStyle="1" w:styleId="31BF32466E014DB49BDDC308779ACD2A">
    <w:name w:val="31BF32466E014DB49BDDC308779ACD2A"/>
  </w:style>
  <w:style w:type="paragraph" w:customStyle="1" w:styleId="48D611609CC04708923E1266CAD9C9D0">
    <w:name w:val="48D611609CC04708923E1266CAD9C9D0"/>
  </w:style>
  <w:style w:type="paragraph" w:customStyle="1" w:styleId="CDA936D27FDA4A648AC4973107788D1D">
    <w:name w:val="CDA936D27FDA4A648AC4973107788D1D"/>
  </w:style>
  <w:style w:type="paragraph" w:customStyle="1" w:styleId="3058A5654D55405A8823638E223AB7C2">
    <w:name w:val="3058A5654D55405A8823638E223AB7C2"/>
  </w:style>
  <w:style w:type="paragraph" w:customStyle="1" w:styleId="3E1513620731490E87D92CA896C498B5">
    <w:name w:val="3E1513620731490E87D92CA896C498B5"/>
  </w:style>
  <w:style w:type="paragraph" w:customStyle="1" w:styleId="9823BF2880E94CFD93F2C516D57FE424">
    <w:name w:val="9823BF2880E94CFD93F2C516D57FE424"/>
  </w:style>
  <w:style w:type="character" w:styleId="Hyperlink">
    <w:name w:val="Hyperlink"/>
    <w:basedOn w:val="DefaultParagraphFont"/>
    <w:uiPriority w:val="99"/>
    <w:unhideWhenUsed/>
    <w:rPr>
      <w:color w:val="BF4E14" w:themeColor="accent2" w:themeShade="BF"/>
      <w:u w:val="single"/>
    </w:rPr>
  </w:style>
  <w:style w:type="paragraph" w:customStyle="1" w:styleId="1B28D6F5D2AF480C8782661DAC5C8CB9">
    <w:name w:val="1B28D6F5D2AF480C8782661DAC5C8CB9"/>
  </w:style>
  <w:style w:type="paragraph" w:customStyle="1" w:styleId="4BF4BB2296B942B0AF196E2F3C0C0E44">
    <w:name w:val="4BF4BB2296B942B0AF196E2F3C0C0E44"/>
  </w:style>
  <w:style w:type="paragraph" w:customStyle="1" w:styleId="169BB1E629274A7CAC096E7941F2A0FD">
    <w:name w:val="169BB1E629274A7CAC096E7941F2A0FD"/>
  </w:style>
  <w:style w:type="paragraph" w:customStyle="1" w:styleId="4340502A16574D8C96FE0E3EF1FDA406">
    <w:name w:val="4340502A16574D8C96FE0E3EF1FDA406"/>
  </w:style>
  <w:style w:type="paragraph" w:customStyle="1" w:styleId="AD91775B5427435AAB90FB489FCDFDD6">
    <w:name w:val="AD91775B5427435AAB90FB489FCDFDD6"/>
  </w:style>
  <w:style w:type="paragraph" w:customStyle="1" w:styleId="296E712F411C44A4A97A23F6285B6460">
    <w:name w:val="296E712F411C44A4A97A23F6285B6460"/>
  </w:style>
  <w:style w:type="paragraph" w:customStyle="1" w:styleId="4F44A7CBE65A40CEBBA5097AC8424E0A">
    <w:name w:val="4F44A7CBE65A40CEBBA5097AC8424E0A"/>
  </w:style>
  <w:style w:type="paragraph" w:customStyle="1" w:styleId="F0F12A924B174E85B6AAA06EF57394BB">
    <w:name w:val="F0F12A924B174E85B6AAA06EF57394BB"/>
  </w:style>
  <w:style w:type="paragraph" w:customStyle="1" w:styleId="6BF058FF1A0A42D1A7783D696E22A2AB">
    <w:name w:val="6BF058FF1A0A42D1A7783D696E22A2AB"/>
  </w:style>
  <w:style w:type="paragraph" w:customStyle="1" w:styleId="F770FC67BAEA4259B3125F53348F4D1F">
    <w:name w:val="F770FC67BAEA4259B3125F53348F4D1F"/>
  </w:style>
  <w:style w:type="paragraph" w:customStyle="1" w:styleId="CB66FA5E67AD4E99B0265F57DC7BAD34">
    <w:name w:val="CB66FA5E67AD4E99B0265F57DC7BAD34"/>
  </w:style>
  <w:style w:type="paragraph" w:customStyle="1" w:styleId="F278C8F12869451C876CAB93F140C88B">
    <w:name w:val="F278C8F12869451C876CAB93F140C88B"/>
  </w:style>
  <w:style w:type="paragraph" w:customStyle="1" w:styleId="5F8B448E828548C88DB0D960A68F2750">
    <w:name w:val="5F8B448E828548C88DB0D960A68F2750"/>
  </w:style>
  <w:style w:type="paragraph" w:customStyle="1" w:styleId="895605CF275B400FAD927B485670432B">
    <w:name w:val="895605CF275B400FAD927B485670432B"/>
  </w:style>
  <w:style w:type="paragraph" w:customStyle="1" w:styleId="E3D18215FAB3435E8B6DB74EFE6EF304">
    <w:name w:val="E3D18215FAB3435E8B6DB74EFE6EF304"/>
  </w:style>
  <w:style w:type="paragraph" w:customStyle="1" w:styleId="B7E0B322482E4B169DB13AD41C51EB45">
    <w:name w:val="B7E0B322482E4B169DB13AD41C51EB45"/>
  </w:style>
  <w:style w:type="paragraph" w:customStyle="1" w:styleId="587EE34C686645069D7CEFCD16CF3C6D">
    <w:name w:val="587EE34C686645069D7CEFCD16CF3C6D"/>
  </w:style>
  <w:style w:type="paragraph" w:customStyle="1" w:styleId="F2C7AAE8EFB4434EA6DEBDA0B64E0D79">
    <w:name w:val="F2C7AAE8EFB4434EA6DEBDA0B64E0D79"/>
  </w:style>
  <w:style w:type="paragraph" w:customStyle="1" w:styleId="0949942BE2854C0B91924AB2CCA5EBE2">
    <w:name w:val="0949942BE2854C0B91924AB2CCA5EBE2"/>
  </w:style>
  <w:style w:type="paragraph" w:customStyle="1" w:styleId="DB9C45E5CCEC443284B2E2D7D1795206">
    <w:name w:val="DB9C45E5CCEC443284B2E2D7D1795206"/>
  </w:style>
  <w:style w:type="paragraph" w:customStyle="1" w:styleId="D9B3306901B2432988F2A53E7B995F92">
    <w:name w:val="D9B3306901B2432988F2A53E7B995F92"/>
  </w:style>
  <w:style w:type="paragraph" w:customStyle="1" w:styleId="454E64547D3740DFA89C12FBE8479AFB">
    <w:name w:val="454E64547D3740DFA89C12FBE8479AFB"/>
  </w:style>
  <w:style w:type="paragraph" w:customStyle="1" w:styleId="4FB23B4241904A269F0249E7CCD3E307">
    <w:name w:val="4FB23B4241904A269F0249E7CCD3E307"/>
  </w:style>
  <w:style w:type="paragraph" w:customStyle="1" w:styleId="A368C54EC50141B4AC17915135CDE960">
    <w:name w:val="A368C54EC50141B4AC17915135CDE960"/>
  </w:style>
  <w:style w:type="paragraph" w:customStyle="1" w:styleId="012947B97830404F8069536FCDD55840">
    <w:name w:val="012947B97830404F8069536FCDD55840"/>
  </w:style>
  <w:style w:type="paragraph" w:customStyle="1" w:styleId="C8767FB77CE54E1788A0DDA68EF5262C">
    <w:name w:val="C8767FB77CE54E1788A0DDA68EF5262C"/>
  </w:style>
  <w:style w:type="paragraph" w:customStyle="1" w:styleId="C675596F2569410B98FF9E417461AA31">
    <w:name w:val="C675596F2569410B98FF9E417461AA31"/>
  </w:style>
  <w:style w:type="paragraph" w:customStyle="1" w:styleId="6795E085FC21454E8D9EFBAFD91B2BBA">
    <w:name w:val="6795E085FC21454E8D9EFBAFD91B2BBA"/>
  </w:style>
  <w:style w:type="paragraph" w:customStyle="1" w:styleId="831650F5EA4F42A2803072B537114355">
    <w:name w:val="831650F5EA4F42A2803072B537114355"/>
  </w:style>
  <w:style w:type="paragraph" w:customStyle="1" w:styleId="1E6634BD4542470F9890DBE16BD7E45F">
    <w:name w:val="1E6634BD4542470F9890DBE16BD7E45F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 w:bidi="ar-SA"/>
      <w14:ligatures w14:val="none"/>
    </w:rPr>
  </w:style>
  <w:style w:type="paragraph" w:customStyle="1" w:styleId="CE601F06164C42F2AD79AED0118B042B">
    <w:name w:val="CE601F06164C42F2AD79AED0118B042B"/>
  </w:style>
  <w:style w:type="paragraph" w:customStyle="1" w:styleId="56915F0C2E6B40378DBF2357BF219A1F">
    <w:name w:val="56915F0C2E6B40378DBF2357BF219A1F"/>
    <w:rsid w:val="00223E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Bold modern resume</Template>
  <TotalTime>0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2025-12-10T11:55:00Z</dcterms:created>
  <dcterms:modified xsi:type="dcterms:W3CDTF">2025-12-10T12:12:00Z</dcterms:modified>
</cp:coreProperties>
</file>